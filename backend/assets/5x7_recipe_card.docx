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pPr w:leftFromText="187" w:rightFromText="187" w:vertAnchor="margin" w:horzAnchor="margin" w:tblpY="1"/>
        <w:tblOverlap w:val="never"/>
        <w:tblW w:w="2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37"/>
      </w:tblGrid>
      <w:tr w:rsidR="007420CB" w:rsidRPr="00F7064A" w14:paraId="7D790934" w14:textId="77777777" w:rsidTr="004E613B">
        <w:trPr>
          <w:cantSplit/>
          <w:trHeight w:val="216"/>
        </w:trPr>
        <w:tc>
          <w:tcPr>
            <w:tcW w:w="2937" w:type="dxa"/>
            <w:vAlign w:val="top"/>
          </w:tcPr>
          <w:p>
            <w:pPr>
              <w:spacing w:before="0" w:after="0" w:line="360" w:lineRule="auto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{#ingredients}</w:t>
            </w:r>
          </w:p>
          <w:p w14:paraId="3208FCD6" w14:textId="77777777" w:rsidR="00F7064A" w:rsidRDefault="0032314D" w:rsidP="004E613B">
            <w:pPr>
              <w:spacing w:before="0" w:after="0" w:line="360" w:lineRule="auto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{formatted}</w:t>
            </w:r>
          </w:p>
          <w:p>
            <w:pPr>
              <w:spacing w:before="0" w:after="0" w:line="360" w:lineRule="auto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{/ingredients}</w:t>
            </w:r>
          </w:p>
        </w:tc>
      </w:tr>
    </w:tbl>
    <w:p w14:paraId="325B5B39" w14:textId="77777777" w:rsidR="00457085" w:rsidRDefault="00457085" w:rsidP="00E54267">
      <w:pPr>
        <w:spacing w:before="0" w:after="0" w:line="240" w:lineRule="auto"/>
      </w:pPr>
      <w:r>
        <w:br w:type="column"/>
      </w:r>
    </w:p>
    <w:tbl>
      <w:tblPr>
        <w:tblStyle w:val="TableGrid0"/>
        <w:tblpPr w:leftFromText="187" w:rightFromText="187" w:vertAnchor="margin" w:horzAnchor="margin" w:tblpXSpec="right" w:tblpY="1"/>
        <w:tblOverlap w:val="never"/>
        <w:tblW w:w="613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6134"/>
      </w:tblGrid>
      <w:tr w:rsidR="00E54267" w:rsidRPr="00F7064A" w14:paraId="66296F31" w14:textId="77777777" w:rsidTr="006B736D">
        <w:trPr>
          <w:cantSplit/>
          <w:trHeight w:val="216"/>
          <w:jc w:val="right"/>
        </w:trPr>
        <w:tc>
          <w:tcPr>
            <w:tcW w:w="6134" w:type="dxa"/>
            <w:tcBorders>
              <w:bottom w:val="double" w:sz="4" w:space="0" w:color="auto"/>
            </w:tcBorders>
            <w:vAlign w:val="top"/>
          </w:tcPr>
          <w:p>
            <w:pPr>
              <w:spacing w:before="0" w:after="0" w:line="360" w:lineRule="auto"/>
              <w:ind w:right="74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{#instructions}</w:t>
            </w:r>
          </w:p>
          <w:p w14:paraId="666777DC" w14:textId="77777777" w:rsidR="00E54267" w:rsidRDefault="0032314D" w:rsidP="0032314D">
            <w:pPr>
              <w:spacing w:before="0" w:after="0" w:line="360" w:lineRule="auto"/>
              <w:ind w:right="74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{step}.  {text}</w:t>
            </w:r>
          </w:p>
          <w:p>
            <w:pPr>
              <w:spacing w:before="0" w:after="0" w:line="360" w:lineRule="auto"/>
              <w:ind w:right="74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{/instructions}</w:t>
            </w:r>
          </w:p>
        </w:tc>
      </w:tr>
      <w:tr w:rsidR="00E54267" w:rsidRPr="00F7064A" w14:paraId="12F98E30" w14:textId="77777777" w:rsidTr="006B736D">
        <w:trPr>
          <w:cantSplit/>
          <w:trHeight w:val="222"/>
          <w:jc w:val="right"/>
        </w:trPr>
        <w:tc>
          <w:tcPr>
            <w:tcW w:w="613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9B9D97" w14:textId="77777777" w:rsidR="00E54267" w:rsidRPr="00F7064A" w:rsidRDefault="00E54267" w:rsidP="006B736D">
            <w:pPr>
              <w:pStyle w:val="NoSpacing"/>
              <w:spacing w:line="276" w:lineRule="auto"/>
              <w:rPr>
                <w:sz w:val="16"/>
                <w:szCs w:val="16"/>
              </w:rPr>
            </w:pPr>
            <w:r w:rsidRPr="00F7064A">
              <w:rPr>
                <w:sz w:val="16"/>
                <w:szCs w:val="16"/>
              </w:rPr>
              <w:t>NOTES</w:t>
            </w:r>
          </w:p>
        </w:tc>
      </w:tr>
      <w:tr w:rsidR="00E54267" w:rsidRPr="00F7064A" w14:paraId="54049A40" w14:textId="77777777" w:rsidTr="006B736D">
        <w:trPr>
          <w:cantSplit/>
          <w:trHeight w:val="222"/>
          <w:jc w:val="right"/>
        </w:trPr>
        <w:tc>
          <w:tcPr>
            <w:tcW w:w="6134" w:type="dxa"/>
            <w:tcBorders>
              <w:top w:val="double" w:sz="4" w:space="0" w:color="auto"/>
            </w:tcBorders>
            <w:vAlign w:val="top"/>
          </w:tcPr>
          <w:p w14:paraId="36C7F04C" w14:textId="77777777" w:rsidR="00E54267" w:rsidRDefault="0032314D" w:rsidP="0032314D">
            <w:pPr>
              <w:spacing w:before="0" w:after="0" w:line="360" w:lineRule="auto"/>
              <w:ind w:right="74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{#notes}•  {text}</w:t>
            </w:r>
          </w:p>
          <w:p>
            <w:pPr>
              <w:spacing w:before="0" w:after="0" w:line="360" w:lineRule="auto"/>
              <w:ind w:right="74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{/notes}</w:t>
            </w:r>
          </w:p>
        </w:tc>
      </w:tr>
    </w:tbl>
    <w:p w14:paraId="4F9E7A51" w14:textId="77777777" w:rsidR="00E54267" w:rsidRDefault="00E54267" w:rsidP="00E54267">
      <w:pPr>
        <w:spacing w:before="0" w:after="0" w:line="240" w:lineRule="auto"/>
      </w:pPr>
    </w:p>
    <w:sectPr w:rsidR="00E54267" w:rsidSect="004570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0080" w:h="7200" w:orient="landscape" w:code="173"/>
      <w:pgMar w:top="245" w:right="245" w:bottom="245" w:left="245" w:header="288" w:footer="288" w:gutter="0"/>
      <w:cols w:num="2" w:space="1310" w:equalWidth="0">
        <w:col w:w="2520" w:space="1310"/>
        <w:col w:w="5760"/>
      </w:cols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9376" w14:textId="77777777" w:rsidR="006D76E3" w:rsidRDefault="006D76E3" w:rsidP="00F43366">
      <w:pPr>
        <w:spacing w:line="240" w:lineRule="auto"/>
      </w:pPr>
      <w:r>
        <w:separator/>
      </w:r>
    </w:p>
  </w:endnote>
  <w:endnote w:type="continuationSeparator" w:id="0">
    <w:p w14:paraId="3B8EC26A" w14:textId="77777777" w:rsidR="006D76E3" w:rsidRDefault="006D76E3" w:rsidP="00F43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13A3" w14:textId="66270420" w:rsidR="00F43366" w:rsidRPr="00D23066" w:rsidRDefault="00CA321E" w:rsidP="00F43366">
    <w:pPr>
      <w:pStyle w:val="Footer"/>
      <w:jc w:val="right"/>
      <w:rPr>
        <w:i/>
        <w:iCs/>
        <w:sz w:val="1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1" layoutInCell="1" allowOverlap="0" wp14:anchorId="20196DAC" wp14:editId="0A912219">
              <wp:simplePos x="0" y="0"/>
              <wp:positionH relativeFrom="column">
                <wp:posOffset>2019300</wp:posOffset>
              </wp:positionH>
              <wp:positionV relativeFrom="page">
                <wp:posOffset>972820</wp:posOffset>
              </wp:positionV>
              <wp:extent cx="0" cy="3090545"/>
              <wp:effectExtent l="0" t="0" r="38100" b="33655"/>
              <wp:wrapNone/>
              <wp:docPr id="1491415234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9054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A060DB" id="Straight Connector 7" o:spid="_x0000_s1026" style="position:absolute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9pt,76.6pt" to="159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" o:allowoverlap="f" strokecolor="black [3200]" strokeweight=".5pt">
              <v:stroke joinstyle="miter"/>
              <w10:wrap anchory="page"/>
              <w10:anchorlock/>
            </v:line>
          </w:pict>
        </mc:Fallback>
      </mc:AlternateContent>
    </w:r>
    <w:r w:rsidR="000D267F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D5DEE9" wp14:editId="33D59BF0">
              <wp:simplePos x="0" y="0"/>
              <wp:positionH relativeFrom="column">
                <wp:posOffset>-13213</wp:posOffset>
              </wp:positionH>
              <wp:positionV relativeFrom="page">
                <wp:posOffset>4303703</wp:posOffset>
              </wp:positionV>
              <wp:extent cx="6094175" cy="0"/>
              <wp:effectExtent l="0" t="0" r="0" b="0"/>
              <wp:wrapNone/>
              <wp:docPr id="199857054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4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7B31D8" id="Straight Connector 9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1.05pt,338.85pt" to="478.8pt,3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trmgEAAIgDAAAOAAAAZHJzL2Uyb0RvYy54bWysU8tu2zAQvAfoPxC815KCJk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" strokecolor="black [3200]" strokeweight=".5pt">
              <v:stroke joinstyle="miter"/>
              <w10:wrap anchory="page"/>
            </v:line>
          </w:pict>
        </mc:Fallback>
      </mc:AlternateContent>
    </w:r>
    <w:r w:rsidR="0032314D">
      <w:rPr>
        <w:i/>
        <w:iCs/>
        <w:sz w:val="10"/>
        <w:szCs w:val="20"/>
      </w:rPr>
      <w:t>{category}</w:t>
    </w:r>
    <w:r w:rsidR="000D267F" w:rsidRPr="000D267F">
      <w:rPr>
        <w:i/>
        <w:iCs/>
        <w:sz w:val="10"/>
        <w:szCs w:val="20"/>
      </w:rPr>
      <w:ptab w:relativeTo="margin" w:alignment="center" w:leader="none"/>
    </w:r>
    <w:r w:rsidR="0032314D">
      <w:rPr>
        <w:i/>
        <w:iCs/>
        <w:sz w:val="10"/>
        <w:szCs w:val="20"/>
      </w:rPr>
      <w:t/>
    </w:r>
    <w:r w:rsidR="000D267F" w:rsidRPr="000D267F">
      <w:rPr>
        <w:i/>
        <w:iCs/>
        <w:sz w:val="10"/>
        <w:szCs w:val="20"/>
      </w:rPr>
      <w:ptab w:relativeTo="margin" w:alignment="right" w:leader="none"/>
    </w:r>
    <w:r w:rsidR="0032314D">
      <w:rPr>
        <w:i/>
        <w:iCs/>
        <w:sz w:val="10"/>
        <w:szCs w:val="20"/>
      </w:rPr>
      <w:t>{title}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13A3" w14:textId="66270420" w:rsidR="00F43366" w:rsidRPr="00D23066" w:rsidRDefault="00CA321E" w:rsidP="00F43366">
    <w:pPr>
      <w:pStyle w:val="Footer"/>
      <w:jc w:val="right"/>
      <w:rPr>
        <w:i/>
        <w:iCs/>
        <w:sz w:val="1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1" layoutInCell="1" allowOverlap="0" wp14:anchorId="20196DAC" wp14:editId="0A912219">
              <wp:simplePos x="0" y="0"/>
              <wp:positionH relativeFrom="column">
                <wp:posOffset>2019300</wp:posOffset>
              </wp:positionH>
              <wp:positionV relativeFrom="page">
                <wp:posOffset>972820</wp:posOffset>
              </wp:positionV>
              <wp:extent cx="0" cy="3090545"/>
              <wp:effectExtent l="0" t="0" r="38100" b="33655"/>
              <wp:wrapNone/>
              <wp:docPr id="1491415234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9054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A060DB" id="Straight Connector 7" o:spid="_x0000_s1026" style="position:absolute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9pt,76.6pt" to="159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" o:allowoverlap="f" strokecolor="black [3200]" strokeweight=".5pt">
              <v:stroke joinstyle="miter"/>
              <w10:wrap anchory="page"/>
              <w10:anchorlock/>
            </v:line>
          </w:pict>
        </mc:Fallback>
      </mc:AlternateContent>
    </w:r>
    <w:r w:rsidR="000D267F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D5DEE9" wp14:editId="33D59BF0">
              <wp:simplePos x="0" y="0"/>
              <wp:positionH relativeFrom="column">
                <wp:posOffset>-13213</wp:posOffset>
              </wp:positionH>
              <wp:positionV relativeFrom="page">
                <wp:posOffset>4303703</wp:posOffset>
              </wp:positionV>
              <wp:extent cx="6094175" cy="0"/>
              <wp:effectExtent l="0" t="0" r="0" b="0"/>
              <wp:wrapNone/>
              <wp:docPr id="199857054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4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7B31D8" id="Straight Connector 9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1.05pt,338.85pt" to="478.8pt,3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trmgEAAIgDAAAOAAAAZHJzL2Uyb0RvYy54bWysU8tu2zAQvAfoPxC815KCJk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" strokecolor="black [3200]" strokeweight=".5pt">
              <v:stroke joinstyle="miter"/>
              <w10:wrap anchory="page"/>
            </v:line>
          </w:pict>
        </mc:Fallback>
      </mc:AlternateContent>
    </w:r>
    <w:r w:rsidR="0032314D">
      <w:rPr>
        <w:i/>
        <w:iCs/>
        <w:sz w:val="10"/>
        <w:szCs w:val="20"/>
      </w:rPr>
      <w:t>{category}</w:t>
    </w:r>
    <w:r w:rsidR="000D267F" w:rsidRPr="000D267F">
      <w:rPr>
        <w:i/>
        <w:iCs/>
        <w:sz w:val="10"/>
        <w:szCs w:val="20"/>
      </w:rPr>
      <w:ptab w:relativeTo="margin" w:alignment="center" w:leader="none"/>
    </w:r>
    <w:r w:rsidR="0032314D">
      <w:rPr>
        <w:i/>
        <w:iCs/>
        <w:sz w:val="10"/>
        <w:szCs w:val="20"/>
      </w:rPr>
      <w:t/>
    </w:r>
    <w:r w:rsidR="000D267F" w:rsidRPr="000D267F">
      <w:rPr>
        <w:i/>
        <w:iCs/>
        <w:sz w:val="10"/>
        <w:szCs w:val="20"/>
      </w:rPr>
      <w:ptab w:relativeTo="margin" w:alignment="right" w:leader="none"/>
    </w:r>
    <w:r w:rsidR="0032314D">
      <w:rPr>
        <w:i/>
        <w:iCs/>
        <w:sz w:val="10"/>
        <w:szCs w:val="20"/>
      </w:rPr>
      <w:t>{title}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13A3" w14:textId="66270420" w:rsidR="00F43366" w:rsidRPr="00D23066" w:rsidRDefault="00CA321E" w:rsidP="00F43366">
    <w:pPr>
      <w:pStyle w:val="Footer"/>
      <w:jc w:val="right"/>
      <w:rPr>
        <w:i/>
        <w:iCs/>
        <w:sz w:val="1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1" layoutInCell="1" allowOverlap="0" wp14:anchorId="20196DAC" wp14:editId="0A912219">
              <wp:simplePos x="0" y="0"/>
              <wp:positionH relativeFrom="column">
                <wp:posOffset>2019300</wp:posOffset>
              </wp:positionH>
              <wp:positionV relativeFrom="page">
                <wp:posOffset>972820</wp:posOffset>
              </wp:positionV>
              <wp:extent cx="0" cy="3090545"/>
              <wp:effectExtent l="0" t="0" r="38100" b="33655"/>
              <wp:wrapNone/>
              <wp:docPr id="1491415234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9054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A060DB" id="Straight Connector 7" o:spid="_x0000_s1026" style="position:absolute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9pt,76.6pt" to="159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" o:allowoverlap="f" strokecolor="black [3200]" strokeweight=".5pt">
              <v:stroke joinstyle="miter"/>
              <w10:wrap anchory="page"/>
              <w10:anchorlock/>
            </v:line>
          </w:pict>
        </mc:Fallback>
      </mc:AlternateContent>
    </w:r>
    <w:r w:rsidR="000D267F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D5DEE9" wp14:editId="33D59BF0">
              <wp:simplePos x="0" y="0"/>
              <wp:positionH relativeFrom="column">
                <wp:posOffset>-13213</wp:posOffset>
              </wp:positionH>
              <wp:positionV relativeFrom="page">
                <wp:posOffset>4303703</wp:posOffset>
              </wp:positionV>
              <wp:extent cx="6094175" cy="0"/>
              <wp:effectExtent l="0" t="0" r="0" b="0"/>
              <wp:wrapNone/>
              <wp:docPr id="199857054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4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7B31D8" id="Straight Connector 9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1.05pt,338.85pt" to="478.8pt,3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trmgEAAIgDAAAOAAAAZHJzL2Uyb0RvYy54bWysU8tu2zAQvAfoPxC815KCJk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" strokecolor="black [3200]" strokeweight=".5pt">
              <v:stroke joinstyle="miter"/>
              <w10:wrap anchory="page"/>
            </v:line>
          </w:pict>
        </mc:Fallback>
      </mc:AlternateContent>
    </w:r>
    <w:r w:rsidR="0032314D">
      <w:rPr>
        <w:i/>
        <w:iCs/>
        <w:sz w:val="10"/>
        <w:szCs w:val="20"/>
      </w:rPr>
      <w:t>{category}</w:t>
    </w:r>
    <w:r w:rsidR="000D267F" w:rsidRPr="000D267F">
      <w:rPr>
        <w:i/>
        <w:iCs/>
        <w:sz w:val="10"/>
        <w:szCs w:val="20"/>
      </w:rPr>
      <w:ptab w:relativeTo="margin" w:alignment="center" w:leader="none"/>
    </w:r>
    <w:r w:rsidR="0032314D">
      <w:rPr>
        <w:i/>
        <w:iCs/>
        <w:sz w:val="10"/>
        <w:szCs w:val="20"/>
      </w:rPr>
      <w:t/>
    </w:r>
    <w:r w:rsidR="000D267F" w:rsidRPr="000D267F">
      <w:rPr>
        <w:i/>
        <w:iCs/>
        <w:sz w:val="10"/>
        <w:szCs w:val="20"/>
      </w:rPr>
      <w:ptab w:relativeTo="margin" w:alignment="right" w:leader="none"/>
    </w:r>
    <w:r w:rsidR="0032314D">
      <w:rPr>
        <w:i/>
        <w:iCs/>
        <w:sz w:val="10"/>
        <w:szCs w:val="20"/>
      </w:rPr>
      <w:t>{title}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C35D" w14:textId="77777777" w:rsidR="006D76E3" w:rsidRDefault="006D76E3" w:rsidP="00F43366">
      <w:pPr>
        <w:spacing w:line="240" w:lineRule="auto"/>
      </w:pPr>
      <w:r>
        <w:separator/>
      </w:r>
    </w:p>
  </w:footnote>
  <w:footnote w:type="continuationSeparator" w:id="0">
    <w:p w14:paraId="780B5FF4" w14:textId="77777777" w:rsidR="006D76E3" w:rsidRDefault="006D76E3" w:rsidP="00F43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81"/>
      <w:gridCol w:w="13"/>
      <w:gridCol w:w="3193"/>
      <w:gridCol w:w="3203"/>
    </w:tblGrid>
    <w:tr w:rsidR="00A227BB" w14:paraId="0A111697" w14:textId="77777777" w:rsidTr="00A227BB">
      <w:trPr>
        <w:trHeight w:val="429"/>
      </w:trPr>
      <w:tc>
        <w:tcPr>
          <w:tcW w:w="5000" w:type="pct"/>
          <w:gridSpan w:val="4"/>
          <w:tcBorders>
            <w:top w:val="double" w:sz="4" w:space="0" w:color="auto"/>
            <w:left w:val="nil"/>
            <w:bottom w:val="single" w:sz="4" w:space="0" w:color="auto"/>
            <w:right w:val="nil"/>
          </w:tcBorders>
          <w:shd w:val="clear" w:color="auto" w:fill="EDEDED" w:themeFill="accent3" w:themeFillTint="33"/>
          <w:vAlign w:val="center"/>
        </w:tcPr>
        <w:p w14:paraId="1D3EB777" w14:textId="03234377" w:rsidR="00A227BB" w:rsidRPr="006D0DB3" w:rsidRDefault="006D76E3" w:rsidP="00A227BB">
          <w:pPr>
            <w:pStyle w:val="Heading1"/>
            <w:rPr>
              <w:b w:val="0"/>
            </w:rPr>
          </w:pPr>
          <w:r>
            <w:rPr>
              <w:b w:val="0"/>
            </w:rPr>
            <w:t>{title}</w:t>
          </w:r>
        </w:p>
      </w:tc>
    </w:tr>
    <w:tr w:rsidR="00A227BB" w14:paraId="002A2975" w14:textId="77777777" w:rsidTr="00A227BB">
      <w:trPr>
        <w:trHeight w:val="174"/>
      </w:trPr>
      <w:tc>
        <w:tcPr>
          <w:tcW w:w="1665" w:type="pct"/>
          <w:gridSpan w:val="2"/>
          <w:tcBorders>
            <w:left w:val="nil"/>
            <w:bottom w:val="single" w:sz="4" w:space="0" w:color="auto"/>
            <w:right w:val="nil"/>
          </w:tcBorders>
          <w:vAlign w:val="center"/>
        </w:tcPr>
        <w:p w14:paraId="4C9C67D6" w14:textId="7ADFE3D3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SERVINGS: {servings}</w:t>
          </w:r>
        </w:p>
      </w:tc>
      <w:tc>
        <w:tcPr>
          <w:tcW w:w="1665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27485370" w14:textId="60F9CCBB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PREP TIME: {prep_time}</w:t>
          </w:r>
        </w:p>
      </w:tc>
      <w:tc>
        <w:tcPr>
          <w:tcW w:w="1670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1CB5A93C" w14:textId="24A2BA94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COOK TIME: {cook_time}</w:t>
          </w:r>
        </w:p>
      </w:tc>
    </w:tr>
    <w:tr w:rsidR="00A227BB" w:rsidRPr="0022102F" w14:paraId="28689D57" w14:textId="77777777" w:rsidTr="00A227BB">
      <w:tblPrEx>
        <w:tblBorders>
          <w:top w:val="none" w:sz="0" w:space="0" w:color="auto"/>
          <w:left w:val="none" w:sz="0" w:space="0" w:color="auto"/>
          <w:right w:val="none" w:sz="0" w:space="0" w:color="auto"/>
        </w:tblBorders>
      </w:tblPrEx>
      <w:trPr>
        <w:trHeight w:val="227"/>
      </w:trPr>
      <w:tc>
        <w:tcPr>
          <w:tcW w:w="1658" w:type="pct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6C852BFE" w14:textId="77777777" w:rsidR="00A227BB" w:rsidRPr="0022102F" w:rsidRDefault="00A227BB" w:rsidP="00A227BB">
          <w:pPr>
            <w:pStyle w:val="NoSpacing"/>
            <w:ind w:right="-111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INGREDIENTS</w:t>
          </w:r>
        </w:p>
      </w:tc>
      <w:tc>
        <w:tcPr>
          <w:tcW w:w="3342" w:type="pct"/>
          <w:gridSpan w:val="3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4BF59BD8" w14:textId="77777777" w:rsidR="00A227BB" w:rsidRPr="0022102F" w:rsidRDefault="00A227BB" w:rsidP="00A227BB">
          <w:pPr>
            <w:pStyle w:val="NoSpacing"/>
            <w:ind w:left="-13" w:hanging="450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DIRECTIONS</w:t>
          </w:r>
        </w:p>
      </w:tc>
    </w:tr>
  </w:tbl>
  <w:p w14:paraId="5068CD59" w14:textId="77777777" w:rsidR="00A227BB" w:rsidRDefault="00A227BB">
    <w:pPr>
      <w:pStyle w:val="Header"/>
    </w:pPr>
  </w:p>
  <w:p w14:paraId="5F9AB8C1" w14:textId="77777777" w:rsidR="00CA321E" w:rsidRDefault="00CA321E">
    <w:pPr>
      <w:pStyle w:val="Header"/>
    </w:pPr>
  </w:p>
  <w:p w14:paraId="4DAEB3C2" w14:textId="77777777" w:rsidR="00CA321E" w:rsidRDefault="00CA32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81"/>
      <w:gridCol w:w="13"/>
      <w:gridCol w:w="3193"/>
      <w:gridCol w:w="3203"/>
    </w:tblGrid>
    <w:tr w:rsidR="00A227BB" w14:paraId="0A111697" w14:textId="77777777" w:rsidTr="00A227BB">
      <w:trPr>
        <w:trHeight w:val="429"/>
      </w:trPr>
      <w:tc>
        <w:tcPr>
          <w:tcW w:w="5000" w:type="pct"/>
          <w:gridSpan w:val="4"/>
          <w:tcBorders>
            <w:top w:val="double" w:sz="4" w:space="0" w:color="auto"/>
            <w:left w:val="nil"/>
            <w:bottom w:val="single" w:sz="4" w:space="0" w:color="auto"/>
            <w:right w:val="nil"/>
          </w:tcBorders>
          <w:shd w:val="clear" w:color="auto" w:fill="EDEDED" w:themeFill="accent3" w:themeFillTint="33"/>
          <w:vAlign w:val="center"/>
        </w:tcPr>
        <w:p w14:paraId="1D3EB777" w14:textId="03234377" w:rsidR="00A227BB" w:rsidRPr="006D0DB3" w:rsidRDefault="006D76E3" w:rsidP="00A227BB">
          <w:pPr>
            <w:pStyle w:val="Heading1"/>
            <w:rPr>
              <w:b w:val="0"/>
            </w:rPr>
          </w:pPr>
          <w:r>
            <w:rPr>
              <w:b w:val="0"/>
            </w:rPr>
            <w:t>{title}</w:t>
          </w:r>
        </w:p>
      </w:tc>
    </w:tr>
    <w:tr w:rsidR="00A227BB" w14:paraId="002A2975" w14:textId="77777777" w:rsidTr="00A227BB">
      <w:trPr>
        <w:trHeight w:val="174"/>
      </w:trPr>
      <w:tc>
        <w:tcPr>
          <w:tcW w:w="1665" w:type="pct"/>
          <w:gridSpan w:val="2"/>
          <w:tcBorders>
            <w:left w:val="nil"/>
            <w:bottom w:val="single" w:sz="4" w:space="0" w:color="auto"/>
            <w:right w:val="nil"/>
          </w:tcBorders>
          <w:vAlign w:val="center"/>
        </w:tcPr>
        <w:p w14:paraId="4C9C67D6" w14:textId="7ADFE3D3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SERVINGS: {servings}</w:t>
          </w:r>
        </w:p>
      </w:tc>
      <w:tc>
        <w:tcPr>
          <w:tcW w:w="1665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27485370" w14:textId="60F9CCBB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PREP TIME: {prep_time}</w:t>
          </w:r>
        </w:p>
      </w:tc>
      <w:tc>
        <w:tcPr>
          <w:tcW w:w="1670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1CB5A93C" w14:textId="24A2BA94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COOK TIME: {cook_time}</w:t>
          </w:r>
        </w:p>
      </w:tc>
    </w:tr>
    <w:tr w:rsidR="00A227BB" w:rsidRPr="0022102F" w14:paraId="28689D57" w14:textId="77777777" w:rsidTr="00A227BB">
      <w:tblPrEx>
        <w:tblBorders>
          <w:top w:val="none" w:sz="0" w:space="0" w:color="auto"/>
          <w:left w:val="none" w:sz="0" w:space="0" w:color="auto"/>
          <w:right w:val="none" w:sz="0" w:space="0" w:color="auto"/>
        </w:tblBorders>
      </w:tblPrEx>
      <w:trPr>
        <w:trHeight w:val="227"/>
      </w:trPr>
      <w:tc>
        <w:tcPr>
          <w:tcW w:w="1658" w:type="pct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6C852BFE" w14:textId="77777777" w:rsidR="00A227BB" w:rsidRPr="0022102F" w:rsidRDefault="00A227BB" w:rsidP="00A227BB">
          <w:pPr>
            <w:pStyle w:val="NoSpacing"/>
            <w:ind w:right="-111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INGREDIENTS</w:t>
          </w:r>
        </w:p>
      </w:tc>
      <w:tc>
        <w:tcPr>
          <w:tcW w:w="3342" w:type="pct"/>
          <w:gridSpan w:val="3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4BF59BD8" w14:textId="77777777" w:rsidR="00A227BB" w:rsidRPr="0022102F" w:rsidRDefault="00A227BB" w:rsidP="00A227BB">
          <w:pPr>
            <w:pStyle w:val="NoSpacing"/>
            <w:ind w:left="-13" w:hanging="450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DIRECTIONS</w:t>
          </w:r>
        </w:p>
      </w:tc>
    </w:tr>
  </w:tbl>
  <w:p w14:paraId="5068CD59" w14:textId="77777777" w:rsidR="00A227BB" w:rsidRDefault="00A227BB">
    <w:pPr>
      <w:pStyle w:val="Header"/>
    </w:pPr>
  </w:p>
  <w:p w14:paraId="5F9AB8C1" w14:textId="77777777" w:rsidR="00CA321E" w:rsidRDefault="00CA321E">
    <w:pPr>
      <w:pStyle w:val="Header"/>
    </w:pPr>
  </w:p>
  <w:p w14:paraId="4DAEB3C2" w14:textId="77777777" w:rsidR="00CA321E" w:rsidRDefault="00CA32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81"/>
      <w:gridCol w:w="13"/>
      <w:gridCol w:w="3193"/>
      <w:gridCol w:w="3203"/>
    </w:tblGrid>
    <w:tr w:rsidR="00A227BB" w14:paraId="0A111697" w14:textId="77777777" w:rsidTr="00A227BB">
      <w:trPr>
        <w:trHeight w:val="429"/>
      </w:trPr>
      <w:tc>
        <w:tcPr>
          <w:tcW w:w="5000" w:type="pct"/>
          <w:gridSpan w:val="4"/>
          <w:tcBorders>
            <w:top w:val="double" w:sz="4" w:space="0" w:color="auto"/>
            <w:left w:val="nil"/>
            <w:bottom w:val="single" w:sz="4" w:space="0" w:color="auto"/>
            <w:right w:val="nil"/>
          </w:tcBorders>
          <w:shd w:val="clear" w:color="auto" w:fill="EDEDED" w:themeFill="accent3" w:themeFillTint="33"/>
          <w:vAlign w:val="center"/>
        </w:tcPr>
        <w:p w14:paraId="1D3EB777" w14:textId="03234377" w:rsidR="00A227BB" w:rsidRPr="006D0DB3" w:rsidRDefault="006D76E3" w:rsidP="00A227BB">
          <w:pPr>
            <w:pStyle w:val="Heading1"/>
            <w:rPr>
              <w:b w:val="0"/>
            </w:rPr>
          </w:pPr>
          <w:r>
            <w:rPr>
              <w:b w:val="0"/>
            </w:rPr>
            <w:t>{title}</w:t>
          </w:r>
        </w:p>
      </w:tc>
    </w:tr>
    <w:tr w:rsidR="00A227BB" w14:paraId="002A2975" w14:textId="77777777" w:rsidTr="00A227BB">
      <w:trPr>
        <w:trHeight w:val="174"/>
      </w:trPr>
      <w:tc>
        <w:tcPr>
          <w:tcW w:w="1665" w:type="pct"/>
          <w:gridSpan w:val="2"/>
          <w:tcBorders>
            <w:left w:val="nil"/>
            <w:bottom w:val="single" w:sz="4" w:space="0" w:color="auto"/>
            <w:right w:val="nil"/>
          </w:tcBorders>
          <w:vAlign w:val="center"/>
        </w:tcPr>
        <w:p w14:paraId="4C9C67D6" w14:textId="7ADFE3D3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SERVINGS: {servings}</w:t>
          </w:r>
        </w:p>
      </w:tc>
      <w:tc>
        <w:tcPr>
          <w:tcW w:w="1665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27485370" w14:textId="60F9CCBB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PREP TIME: {prep_time}</w:t>
          </w:r>
        </w:p>
      </w:tc>
      <w:tc>
        <w:tcPr>
          <w:tcW w:w="1670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1CB5A93C" w14:textId="24A2BA94" w:rsidR="00A227BB" w:rsidRPr="006D0DB3" w:rsidRDefault="00A227BB" w:rsidP="00A227BB">
          <w:pPr>
            <w:pStyle w:val="NoSpacing"/>
            <w:jc w:val="center"/>
            <w:rPr>
              <w:sz w:val="14"/>
              <w:szCs w:val="22"/>
            </w:rPr>
          </w:pPr>
          <w:r>
            <w:rPr>
              <w:sz w:val="14"/>
              <w:szCs w:val="22"/>
            </w:rPr>
            <w:t>COOK TIME: {cook_time}</w:t>
          </w:r>
        </w:p>
      </w:tc>
    </w:tr>
    <w:tr w:rsidR="00A227BB" w:rsidRPr="0022102F" w14:paraId="28689D57" w14:textId="77777777" w:rsidTr="00A227BB">
      <w:tblPrEx>
        <w:tblBorders>
          <w:top w:val="none" w:sz="0" w:space="0" w:color="auto"/>
          <w:left w:val="none" w:sz="0" w:space="0" w:color="auto"/>
          <w:right w:val="none" w:sz="0" w:space="0" w:color="auto"/>
        </w:tblBorders>
      </w:tblPrEx>
      <w:trPr>
        <w:trHeight w:val="227"/>
      </w:trPr>
      <w:tc>
        <w:tcPr>
          <w:tcW w:w="1658" w:type="pct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6C852BFE" w14:textId="77777777" w:rsidR="00A227BB" w:rsidRPr="0022102F" w:rsidRDefault="00A227BB" w:rsidP="00A227BB">
          <w:pPr>
            <w:pStyle w:val="NoSpacing"/>
            <w:ind w:right="-111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INGREDIENTS</w:t>
          </w:r>
        </w:p>
      </w:tc>
      <w:tc>
        <w:tcPr>
          <w:tcW w:w="3342" w:type="pct"/>
          <w:gridSpan w:val="3"/>
          <w:tcBorders>
            <w:top w:val="single" w:sz="4" w:space="0" w:color="auto"/>
            <w:bottom w:val="double" w:sz="4" w:space="0" w:color="auto"/>
          </w:tcBorders>
          <w:vAlign w:val="center"/>
        </w:tcPr>
        <w:p w14:paraId="4BF59BD8" w14:textId="77777777" w:rsidR="00A227BB" w:rsidRPr="0022102F" w:rsidRDefault="00A227BB" w:rsidP="00A227BB">
          <w:pPr>
            <w:pStyle w:val="NoSpacing"/>
            <w:ind w:left="-13" w:hanging="450"/>
            <w:jc w:val="center"/>
            <w:rPr>
              <w:sz w:val="18"/>
              <w:szCs w:val="28"/>
            </w:rPr>
          </w:pPr>
          <w:r w:rsidRPr="0022102F">
            <w:rPr>
              <w:sz w:val="18"/>
              <w:szCs w:val="28"/>
            </w:rPr>
            <w:t>DIRECTIONS</w:t>
          </w:r>
        </w:p>
      </w:tc>
    </w:tr>
  </w:tbl>
  <w:p w14:paraId="5068CD59" w14:textId="77777777" w:rsidR="00A227BB" w:rsidRDefault="00A227BB">
    <w:pPr>
      <w:pStyle w:val="Header"/>
    </w:pPr>
  </w:p>
  <w:p w14:paraId="5F9AB8C1" w14:textId="77777777" w:rsidR="00CA321E" w:rsidRDefault="00CA321E">
    <w:pPr>
      <w:pStyle w:val="Header"/>
    </w:pPr>
  </w:p>
  <w:p w14:paraId="4DAEB3C2" w14:textId="77777777" w:rsidR="00CA321E" w:rsidRDefault="00CA3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245"/>
    <w:multiLevelType w:val="hybridMultilevel"/>
    <w:tmpl w:val="ED0A2B5A"/>
    <w:lvl w:ilvl="0" w:tplc="2A0214CA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A212C6"/>
    <w:multiLevelType w:val="hybridMultilevel"/>
    <w:tmpl w:val="D7E04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C2206"/>
    <w:multiLevelType w:val="hybridMultilevel"/>
    <w:tmpl w:val="FC482172"/>
    <w:lvl w:ilvl="0" w:tplc="2A0214CA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2844AD"/>
    <w:multiLevelType w:val="hybridMultilevel"/>
    <w:tmpl w:val="AB485CE2"/>
    <w:lvl w:ilvl="0" w:tplc="9258E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514CD"/>
    <w:multiLevelType w:val="hybridMultilevel"/>
    <w:tmpl w:val="15A60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AE1DD5"/>
    <w:multiLevelType w:val="hybridMultilevel"/>
    <w:tmpl w:val="4596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C31F0"/>
    <w:multiLevelType w:val="hybridMultilevel"/>
    <w:tmpl w:val="E5F6C4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562874">
    <w:abstractNumId w:val="6"/>
  </w:num>
  <w:num w:numId="2" w16cid:durableId="1829057401">
    <w:abstractNumId w:val="3"/>
  </w:num>
  <w:num w:numId="3" w16cid:durableId="1337536824">
    <w:abstractNumId w:val="5"/>
  </w:num>
  <w:num w:numId="4" w16cid:durableId="1851871687">
    <w:abstractNumId w:val="0"/>
  </w:num>
  <w:num w:numId="5" w16cid:durableId="819804728">
    <w:abstractNumId w:val="1"/>
  </w:num>
  <w:num w:numId="6" w16cid:durableId="683676875">
    <w:abstractNumId w:val="2"/>
  </w:num>
  <w:num w:numId="7" w16cid:durableId="1716079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6E3"/>
    <w:rsid w:val="000614E2"/>
    <w:rsid w:val="00087111"/>
    <w:rsid w:val="000D267F"/>
    <w:rsid w:val="000F12DA"/>
    <w:rsid w:val="00117594"/>
    <w:rsid w:val="001B7178"/>
    <w:rsid w:val="001D791B"/>
    <w:rsid w:val="0022102F"/>
    <w:rsid w:val="002C6533"/>
    <w:rsid w:val="0032314D"/>
    <w:rsid w:val="003C6731"/>
    <w:rsid w:val="003E7CEC"/>
    <w:rsid w:val="0044098C"/>
    <w:rsid w:val="00457085"/>
    <w:rsid w:val="004E613B"/>
    <w:rsid w:val="00551113"/>
    <w:rsid w:val="005665B5"/>
    <w:rsid w:val="00626119"/>
    <w:rsid w:val="00662933"/>
    <w:rsid w:val="00680011"/>
    <w:rsid w:val="00686EBA"/>
    <w:rsid w:val="006D0DB3"/>
    <w:rsid w:val="006D4C2B"/>
    <w:rsid w:val="006D76E3"/>
    <w:rsid w:val="00707229"/>
    <w:rsid w:val="00713865"/>
    <w:rsid w:val="007420CB"/>
    <w:rsid w:val="007C06CD"/>
    <w:rsid w:val="008163AD"/>
    <w:rsid w:val="008A1328"/>
    <w:rsid w:val="008B6E3E"/>
    <w:rsid w:val="008F153E"/>
    <w:rsid w:val="00922847"/>
    <w:rsid w:val="009440DB"/>
    <w:rsid w:val="009C543D"/>
    <w:rsid w:val="00A227BB"/>
    <w:rsid w:val="00A809A2"/>
    <w:rsid w:val="00A8283C"/>
    <w:rsid w:val="00AD5C30"/>
    <w:rsid w:val="00B1178A"/>
    <w:rsid w:val="00B6194B"/>
    <w:rsid w:val="00BC3412"/>
    <w:rsid w:val="00BF6384"/>
    <w:rsid w:val="00C42DDA"/>
    <w:rsid w:val="00CA321E"/>
    <w:rsid w:val="00D23066"/>
    <w:rsid w:val="00D42F5E"/>
    <w:rsid w:val="00D562A1"/>
    <w:rsid w:val="00D82893"/>
    <w:rsid w:val="00D831A8"/>
    <w:rsid w:val="00E2031F"/>
    <w:rsid w:val="00E27CE6"/>
    <w:rsid w:val="00E54267"/>
    <w:rsid w:val="00F2485B"/>
    <w:rsid w:val="00F43366"/>
    <w:rsid w:val="00F7064A"/>
    <w:rsid w:val="00F758B7"/>
    <w:rsid w:val="00F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293F1"/>
  <w15:docId w15:val="{A523B20D-82C6-450D-B681-7F2A8759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267"/>
    <w:pPr>
      <w:spacing w:after="0" w:line="307" w:lineRule="auto"/>
    </w:pPr>
    <w:rPr>
      <w:rFonts w:eastAsia="Calibri" w:cs="Calibri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rsid w:val="006D0DB3"/>
    <w:pPr>
      <w:keepNext/>
      <w:keepLines/>
      <w:spacing w:after="47" w:line="259" w:lineRule="auto"/>
      <w:ind w:left="10" w:hanging="10"/>
      <w:jc w:val="center"/>
      <w:outlineLvl w:val="0"/>
    </w:pPr>
    <w:rPr>
      <w:rFonts w:asciiTheme="majorHAnsi" w:eastAsia="Calibri" w:hAnsiTheme="majorHAnsi" w:cs="Calibri"/>
      <w:b/>
      <w:color w:val="000000"/>
      <w:spacing w:val="3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0DB3"/>
    <w:rPr>
      <w:rFonts w:asciiTheme="majorHAnsi" w:eastAsia="Calibri" w:hAnsiTheme="majorHAnsi" w:cs="Calibri"/>
      <w:b/>
      <w:color w:val="000000"/>
      <w:spacing w:val="3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22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ub-Heading"/>
    <w:uiPriority w:val="1"/>
    <w:qFormat/>
    <w:rsid w:val="003C6731"/>
    <w:pPr>
      <w:spacing w:after="0" w:line="240" w:lineRule="auto"/>
      <w:ind w:left="82" w:hanging="82"/>
    </w:pPr>
    <w:rPr>
      <w:rFonts w:eastAsia="Calibri" w:cs="Calibri"/>
      <w:color w:val="000000"/>
      <w:spacing w:val="30"/>
      <w:sz w:val="16"/>
    </w:rPr>
  </w:style>
  <w:style w:type="paragraph" w:styleId="Header">
    <w:name w:val="header"/>
    <w:basedOn w:val="Normal"/>
    <w:link w:val="HeaderChar"/>
    <w:uiPriority w:val="99"/>
    <w:unhideWhenUsed/>
    <w:rsid w:val="00F433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66"/>
    <w:rPr>
      <w:rFonts w:eastAsia="Calibri" w:cs="Calibri"/>
      <w:color w:val="000000"/>
      <w:sz w:val="14"/>
    </w:rPr>
  </w:style>
  <w:style w:type="paragraph" w:styleId="Footer">
    <w:name w:val="footer"/>
    <w:basedOn w:val="Normal"/>
    <w:link w:val="FooterChar"/>
    <w:uiPriority w:val="99"/>
    <w:unhideWhenUsed/>
    <w:rsid w:val="00F433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66"/>
    <w:rPr>
      <w:rFonts w:eastAsia="Calibri" w:cs="Calibri"/>
      <w:color w:val="000000"/>
      <w:sz w:val="14"/>
    </w:rPr>
  </w:style>
  <w:style w:type="paragraph" w:styleId="ListParagraph">
    <w:name w:val="List Paragraph"/>
    <w:basedOn w:val="Normal"/>
    <w:uiPriority w:val="34"/>
    <w:qFormat/>
    <w:rsid w:val="00662933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D4C2B"/>
    <w:pPr>
      <w:numPr>
        <w:ilvl w:val="1"/>
      </w:numPr>
      <w:spacing w:after="160"/>
    </w:pPr>
    <w:rPr>
      <w:rFonts w:asciiTheme="majorHAnsi" w:eastAsiaTheme="minorEastAsia" w:hAnsiTheme="majorHAnsi" w:cstheme="minorBidi"/>
      <w:i/>
      <w:color w:val="5A5A5A" w:themeColor="text1" w:themeTint="A5"/>
      <w:spacing w:val="30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4C2B"/>
    <w:rPr>
      <w:rFonts w:asciiTheme="majorHAnsi" w:hAnsiTheme="majorHAnsi"/>
      <w:i/>
      <w:color w:val="5A5A5A" w:themeColor="text1" w:themeTint="A5"/>
      <w:spacing w:val="3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kni\OneDrive%20-%20WagnerTech\Documents\Custom%20Office%20Templates\5x7%20Recipie%20Ca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57DA58F8EEA4E88B4B25FDE0973F4" ma:contentTypeVersion="14" ma:contentTypeDescription="Create a new document." ma:contentTypeScope="" ma:versionID="38cf52423868258a0d6d20015f56391f">
  <xsd:schema xmlns:xsd="http://www.w3.org/2001/XMLSchema" xmlns:xs="http://www.w3.org/2001/XMLSchema" xmlns:p="http://schemas.microsoft.com/office/2006/metadata/properties" xmlns:ns2="48507e2f-4ebd-4db2-b7f0-3f6642e77417" xmlns:ns3="12222db8-7a56-4248-adce-93e94ef608b0" targetNamespace="http://schemas.microsoft.com/office/2006/metadata/properties" ma:root="true" ma:fieldsID="fa1e0d6ef0bd41bb9517793eacb7b03e" ns2:_="" ns3:_="">
    <xsd:import namespace="48507e2f-4ebd-4db2-b7f0-3f6642e77417"/>
    <xsd:import namespace="12222db8-7a56-4248-adce-93e94ef60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07e2f-4ebd-4db2-b7f0-3f6642e77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79c8c46-b317-474c-b8d8-4a1d9d7f60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22db8-7a56-4248-adce-93e94ef608b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b500e41-520d-44f4-b8c5-7821d3becbdd}" ma:internalName="TaxCatchAll" ma:showField="CatchAllData" ma:web="12222db8-7a56-4248-adce-93e94ef608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222db8-7a56-4248-adce-93e94ef608b0" xsi:nil="true"/>
    <lcf76f155ced4ddcb4097134ff3c332f xmlns="48507e2f-4ebd-4db2-b7f0-3f6642e7741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B59DA-E7BC-4CE3-8F16-2C394ED070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BC2C1E-638C-4996-96B3-149B1BA4A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507e2f-4ebd-4db2-b7f0-3f6642e77417"/>
    <ds:schemaRef ds:uri="12222db8-7a56-4248-adce-93e94ef6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40657D-7D87-4D0E-AE07-5DD1A5545AD5}">
  <ds:schemaRefs>
    <ds:schemaRef ds:uri="http://schemas.microsoft.com/office/2006/metadata/properties"/>
    <ds:schemaRef ds:uri="http://schemas.microsoft.com/office/infopath/2007/PartnerControls"/>
    <ds:schemaRef ds:uri="12222db8-7a56-4248-adce-93e94ef608b0"/>
    <ds:schemaRef ds:uri="48507e2f-4ebd-4db2-b7f0-3f6642e77417"/>
  </ds:schemaRefs>
</ds:datastoreItem>
</file>

<file path=customXml/itemProps4.xml><?xml version="1.0" encoding="utf-8"?>
<ds:datastoreItem xmlns:ds="http://schemas.openxmlformats.org/officeDocument/2006/customXml" ds:itemID="{6B77F783-40D9-45E0-92E4-4F6DC6D9F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5x7 Recipie Card Template</Template>
  <TotalTime>68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Simple White Recipe Card</vt:lpstr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White Recipe Card</dc:title>
  <dc:subject/>
  <dc:creator>Melody Wagner</dc:creator>
  <cp:keywords>DAGsETbcfCU,BAGsESxm1fg,0</cp:keywords>
  <cp:lastModifiedBy>Melody Wagner</cp:lastModifiedBy>
  <cp:revision>1</cp:revision>
  <dcterms:created xsi:type="dcterms:W3CDTF">2025-08-12T16:23:00Z</dcterms:created>
  <dcterms:modified xsi:type="dcterms:W3CDTF">2025-08-12T17:31:00Z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0x0101000E457DA58F8EEA4E88B4B25FDE0973F4</vt:lpwstr>
  </property>
  <property fmtid="{D5CDD505-2E9C-101B-9397-08002B2CF9AE}" pid="3" name="MediaServiceImageTags">
    <vt:lpwstr/>
  </property>
</Properties>
</file>